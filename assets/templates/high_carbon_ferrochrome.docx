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28BF">
      <w:pPr>
        <w:ind w:left="6006"/>
        <w:rPr>
          <w:sz w:val="20"/>
        </w:rPr>
      </w:pPr>
      <w:r>
        <w:rPr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`</w:t>
      </w:r>
      <w:r>
        <w:rPr>
          <w:sz w:val="20"/>
          <w:lang w:bidi="ar-SA"/>
        </w:rPr>
        <w:drawing>
          <wp:inline distT="0" distB="0" distL="0" distR="0">
            <wp:extent cx="806450" cy="406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455" cy="4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A8C1">
      <w:pPr>
        <w:spacing w:before="1"/>
        <w:rPr>
          <w:sz w:val="12"/>
        </w:rPr>
      </w:pPr>
      <w:r>
        <w:rPr>
          <w:lang w:bidi="ar-SA"/>
        </w:rPr>
        <w:t>R5C DM56T56</w:t>
      </w:r>
    </w:p>
    <w:p w14:paraId="78CEBB3D">
      <w:pPr>
        <w:spacing w:before="1"/>
        <w:rPr>
          <w:sz w:val="12"/>
        </w:rPr>
      </w:pPr>
    </w:p>
    <w:p w14:paraId="371D93BA">
      <w:pPr>
        <w:spacing w:before="1"/>
        <w:rPr>
          <w:sz w:val="12"/>
        </w:rPr>
      </w:pPr>
    </w:p>
    <w:p w14:paraId="4D650A95">
      <w:pPr>
        <w:spacing w:before="1"/>
        <w:rPr>
          <w:sz w:val="12"/>
        </w:rPr>
      </w:pPr>
    </w:p>
    <w:p w14:paraId="53C02C55">
      <w:pPr>
        <w:spacing w:before="1"/>
        <w:rPr>
          <w:sz w:val="12"/>
        </w:rPr>
      </w:pPr>
      <w:r>
        <w:rPr>
          <w:sz w:val="56"/>
          <w:szCs w:val="56"/>
        </w:rPr>
        <w:t xml:space="preserve">  </w:t>
      </w: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040"/>
        <w:gridCol w:w="605"/>
        <w:gridCol w:w="449"/>
        <w:gridCol w:w="927"/>
        <w:gridCol w:w="1747"/>
        <w:gridCol w:w="688"/>
        <w:gridCol w:w="463"/>
        <w:gridCol w:w="252"/>
        <w:gridCol w:w="2017"/>
        <w:gridCol w:w="1110"/>
        <w:gridCol w:w="960"/>
        <w:gridCol w:w="810"/>
        <w:gridCol w:w="596"/>
        <w:gridCol w:w="1080"/>
        <w:gridCol w:w="1080"/>
      </w:tblGrid>
      <w:tr w14:paraId="34D75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424" w:type="dxa"/>
            <w:gridSpan w:val="16"/>
          </w:tcPr>
          <w:p w14:paraId="0E718A67">
            <w:pPr>
              <w:pStyle w:val="7"/>
              <w:tabs>
                <w:tab w:val="left" w:pos="13136"/>
              </w:tabs>
              <w:spacing w:line="256" w:lineRule="exact"/>
              <w:ind w:left="5453"/>
              <w:rPr>
                <w:b/>
                <w:sz w:val="24"/>
              </w:rPr>
            </w:pPr>
            <w:r>
              <w:rPr>
                <w:b/>
              </w:rPr>
              <w:t>CUSTOMS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ROAD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MANIFEST</w:t>
            </w:r>
            <w:r>
              <w:rPr>
                <w:b/>
              </w:rPr>
              <w:tab/>
            </w:r>
            <w:r>
              <w:rPr>
                <w:b/>
                <w:sz w:val="24"/>
              </w:rPr>
              <w:t>Form No.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14:paraId="78961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424" w:type="dxa"/>
            <w:gridSpan w:val="16"/>
          </w:tcPr>
          <w:p w14:paraId="4512AD7B">
            <w:pPr>
              <w:pStyle w:val="7"/>
              <w:tabs>
                <w:tab w:val="left" w:pos="13136"/>
              </w:tabs>
              <w:spacing w:line="256" w:lineRule="exact"/>
              <w:ind w:left="5453"/>
              <w:rPr>
                <w:b/>
              </w:rPr>
            </w:pPr>
          </w:p>
        </w:tc>
      </w:tr>
      <w:tr w14:paraId="57B88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858" w:type="dxa"/>
            <w:gridSpan w:val="12"/>
          </w:tcPr>
          <w:p w14:paraId="3057BCF6">
            <w:pPr>
              <w:pStyle w:val="7"/>
              <w:rPr>
                <w:sz w:val="18"/>
              </w:rPr>
            </w:pPr>
          </w:p>
        </w:tc>
        <w:tc>
          <w:tcPr>
            <w:tcW w:w="3566" w:type="dxa"/>
            <w:gridSpan w:val="4"/>
          </w:tcPr>
          <w:p w14:paraId="30F8E6BC">
            <w:pPr>
              <w:pStyle w:val="7"/>
              <w:spacing w:line="204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MANIFEST NUMBER</w:t>
            </w:r>
          </w:p>
        </w:tc>
      </w:tr>
      <w:tr w14:paraId="7A7B2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245" w:type="dxa"/>
            <w:gridSpan w:val="3"/>
          </w:tcPr>
          <w:p w14:paraId="5DBC0409">
            <w:pPr>
              <w:pStyle w:val="7"/>
              <w:rPr>
                <w:sz w:val="14"/>
              </w:rPr>
            </w:pPr>
          </w:p>
        </w:tc>
        <w:tc>
          <w:tcPr>
            <w:tcW w:w="4274" w:type="dxa"/>
            <w:gridSpan w:val="5"/>
          </w:tcPr>
          <w:p w14:paraId="10F3A696">
            <w:pPr>
              <w:pStyle w:val="7"/>
              <w:rPr>
                <w:sz w:val="14"/>
              </w:rPr>
            </w:pPr>
          </w:p>
        </w:tc>
        <w:tc>
          <w:tcPr>
            <w:tcW w:w="4339" w:type="dxa"/>
            <w:gridSpan w:val="4"/>
          </w:tcPr>
          <w:p w14:paraId="6E4A8FBF">
            <w:pPr>
              <w:pStyle w:val="7"/>
              <w:rPr>
                <w:sz w:val="14"/>
              </w:rPr>
            </w:pPr>
          </w:p>
        </w:tc>
        <w:tc>
          <w:tcPr>
            <w:tcW w:w="3566" w:type="dxa"/>
            <w:gridSpan w:val="4"/>
          </w:tcPr>
          <w:p w14:paraId="3D7988A0">
            <w:pPr>
              <w:pStyle w:val="7"/>
              <w:rPr>
                <w:sz w:val="14"/>
              </w:rPr>
            </w:pPr>
          </w:p>
        </w:tc>
      </w:tr>
      <w:tr w14:paraId="15DD5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2245" w:type="dxa"/>
            <w:gridSpan w:val="3"/>
          </w:tcPr>
          <w:p w14:paraId="629BDCB7">
            <w:pPr>
              <w:pStyle w:val="7"/>
              <w:spacing w:line="202" w:lineRule="exact"/>
              <w:ind w:left="1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TRANSPORTER</w:t>
            </w:r>
          </w:p>
        </w:tc>
        <w:tc>
          <w:tcPr>
            <w:tcW w:w="4274" w:type="dxa"/>
            <w:gridSpan w:val="5"/>
            <w:shd w:val="clear" w:color="auto" w:fill="auto"/>
            <w:vAlign w:val="center"/>
          </w:tcPr>
          <w:p w14:paraId="106F39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  <w:t>ORIENTAL PIONEER</w:t>
            </w:r>
          </w:p>
        </w:tc>
        <w:tc>
          <w:tcPr>
            <w:tcW w:w="4339" w:type="dxa"/>
            <w:gridSpan w:val="4"/>
          </w:tcPr>
          <w:p w14:paraId="15FE390C">
            <w:pPr>
              <w:pStyle w:val="7"/>
              <w:rPr>
                <w:sz w:val="18"/>
              </w:rPr>
            </w:pPr>
          </w:p>
        </w:tc>
        <w:tc>
          <w:tcPr>
            <w:tcW w:w="3566" w:type="dxa"/>
            <w:gridSpan w:val="4"/>
          </w:tcPr>
          <w:p w14:paraId="54DF4EC2">
            <w:pPr>
              <w:pStyle w:val="7"/>
              <w:rPr>
                <w:sz w:val="18"/>
              </w:rPr>
            </w:pPr>
          </w:p>
        </w:tc>
      </w:tr>
      <w:tr w14:paraId="25C6C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245" w:type="dxa"/>
            <w:gridSpan w:val="3"/>
          </w:tcPr>
          <w:p w14:paraId="67EC2511">
            <w:pPr>
              <w:pStyle w:val="7"/>
              <w:rPr>
                <w:sz w:val="18"/>
              </w:rPr>
            </w:pPr>
          </w:p>
        </w:tc>
        <w:tc>
          <w:tcPr>
            <w:tcW w:w="3811" w:type="dxa"/>
            <w:gridSpan w:val="4"/>
          </w:tcPr>
          <w:p w14:paraId="6956D9EF">
            <w:pPr>
              <w:pStyle w:val="7"/>
              <w:spacing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HORSE</w:t>
            </w:r>
          </w:p>
        </w:tc>
        <w:tc>
          <w:tcPr>
            <w:tcW w:w="3842" w:type="dxa"/>
            <w:gridSpan w:val="4"/>
          </w:tcPr>
          <w:p w14:paraId="43F3A115">
            <w:pPr>
              <w:pStyle w:val="7"/>
              <w:spacing w:line="202" w:lineRule="exact"/>
              <w:ind w:left="105"/>
              <w:rPr>
                <w:sz w:val="18"/>
              </w:rPr>
            </w:pPr>
            <w:r>
              <w:rPr>
                <w:sz w:val="18"/>
              </w:rPr>
              <w:t xml:space="preserve">TRAILER 1 </w:t>
            </w:r>
          </w:p>
        </w:tc>
        <w:tc>
          <w:tcPr>
            <w:tcW w:w="4526" w:type="dxa"/>
            <w:gridSpan w:val="5"/>
          </w:tcPr>
          <w:p w14:paraId="747774BF">
            <w:pPr>
              <w:pStyle w:val="7"/>
              <w:spacing w:line="202" w:lineRule="exact"/>
              <w:ind w:left="106"/>
              <w:rPr>
                <w:sz w:val="18"/>
              </w:rPr>
            </w:pPr>
            <w:r>
              <w:rPr>
                <w:sz w:val="18"/>
              </w:rPr>
              <w:t>TRAILER 2</w:t>
            </w:r>
          </w:p>
        </w:tc>
      </w:tr>
      <w:tr w14:paraId="503E1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2245" w:type="dxa"/>
            <w:gridSpan w:val="3"/>
          </w:tcPr>
          <w:p w14:paraId="55BD446E">
            <w:pPr>
              <w:pStyle w:val="7"/>
              <w:spacing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REGISTRATION</w:t>
            </w:r>
          </w:p>
          <w:p w14:paraId="58F704EE">
            <w:pPr>
              <w:pStyle w:val="7"/>
              <w:spacing w:line="191" w:lineRule="exact"/>
              <w:ind w:left="107"/>
              <w:rPr>
                <w:sz w:val="18"/>
              </w:rPr>
            </w:pPr>
            <w:r>
              <w:rPr>
                <w:sz w:val="18"/>
              </w:rPr>
              <w:t>NUMBER(</w:t>
            </w:r>
          </w:p>
        </w:tc>
        <w:tc>
          <w:tcPr>
            <w:tcW w:w="3811" w:type="dxa"/>
            <w:gridSpan w:val="4"/>
            <w:shd w:val="clear" w:color="auto" w:fill="auto"/>
            <w:vAlign w:val="center"/>
          </w:tcPr>
          <w:p w14:paraId="1784F7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</w:p>
        </w:tc>
        <w:tc>
          <w:tcPr>
            <w:tcW w:w="3842" w:type="dxa"/>
            <w:gridSpan w:val="4"/>
            <w:shd w:val="clear" w:color="auto" w:fill="auto"/>
            <w:vAlign w:val="center"/>
          </w:tcPr>
          <w:p w14:paraId="6319B4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</w:p>
        </w:tc>
        <w:tc>
          <w:tcPr>
            <w:tcW w:w="4526" w:type="dxa"/>
            <w:gridSpan w:val="5"/>
          </w:tcPr>
          <w:p w14:paraId="6C3F376C">
            <w:pPr>
              <w:pStyle w:val="7"/>
              <w:rPr>
                <w:b/>
                <w:sz w:val="24"/>
                <w:szCs w:val="24"/>
              </w:rPr>
            </w:pPr>
          </w:p>
        </w:tc>
      </w:tr>
      <w:tr w14:paraId="585D33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245" w:type="dxa"/>
            <w:gridSpan w:val="3"/>
          </w:tcPr>
          <w:p w14:paraId="79A19705">
            <w:pPr>
              <w:pStyle w:val="7"/>
              <w:spacing w:line="242" w:lineRule="auto"/>
              <w:ind w:left="107" w:right="1068"/>
              <w:rPr>
                <w:sz w:val="18"/>
              </w:rPr>
            </w:pPr>
            <w:r>
              <w:rPr>
                <w:sz w:val="18"/>
              </w:rPr>
              <w:t xml:space="preserve"> CONTAINER NUMBER(S)</w:t>
            </w:r>
          </w:p>
        </w:tc>
        <w:tc>
          <w:tcPr>
            <w:tcW w:w="3811" w:type="dxa"/>
            <w:gridSpan w:val="4"/>
            <w:shd w:val="clear" w:color="auto" w:fill="auto"/>
            <w:vAlign w:val="center"/>
          </w:tcPr>
          <w:p w14:paraId="472B82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</w:p>
        </w:tc>
        <w:tc>
          <w:tcPr>
            <w:tcW w:w="3842" w:type="dxa"/>
            <w:gridSpan w:val="4"/>
          </w:tcPr>
          <w:p w14:paraId="63F9EDA3">
            <w:pPr>
              <w:pStyle w:val="7"/>
              <w:rPr>
                <w:sz w:val="18"/>
              </w:rPr>
            </w:pPr>
          </w:p>
        </w:tc>
        <w:tc>
          <w:tcPr>
            <w:tcW w:w="4526" w:type="dxa"/>
            <w:gridSpan w:val="5"/>
          </w:tcPr>
          <w:p w14:paraId="061E6D8B">
            <w:pPr>
              <w:pStyle w:val="7"/>
              <w:rPr>
                <w:sz w:val="18"/>
              </w:rPr>
            </w:pPr>
          </w:p>
        </w:tc>
      </w:tr>
      <w:tr w14:paraId="0CB2E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2245" w:type="dxa"/>
            <w:gridSpan w:val="3"/>
          </w:tcPr>
          <w:p w14:paraId="0A8CC230">
            <w:pPr>
              <w:pStyle w:val="7"/>
              <w:spacing w:line="202" w:lineRule="exact"/>
              <w:ind w:left="107"/>
              <w:rPr>
                <w:sz w:val="18"/>
              </w:rPr>
            </w:pPr>
            <w:r>
              <w:rPr>
                <w:sz w:val="18"/>
              </w:rPr>
              <w:t>SEAL NUMBER(S)</w:t>
            </w:r>
          </w:p>
        </w:tc>
        <w:tc>
          <w:tcPr>
            <w:tcW w:w="3811" w:type="dxa"/>
            <w:gridSpan w:val="4"/>
            <w:shd w:val="clear" w:color="auto" w:fill="auto"/>
            <w:vAlign w:val="center"/>
          </w:tcPr>
          <w:p w14:paraId="550270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</w:p>
        </w:tc>
        <w:tc>
          <w:tcPr>
            <w:tcW w:w="3842" w:type="dxa"/>
            <w:gridSpan w:val="4"/>
          </w:tcPr>
          <w:p w14:paraId="599DCA8C">
            <w:pPr>
              <w:pStyle w:val="7"/>
              <w:rPr>
                <w:sz w:val="18"/>
              </w:rPr>
            </w:pPr>
          </w:p>
        </w:tc>
        <w:tc>
          <w:tcPr>
            <w:tcW w:w="4526" w:type="dxa"/>
            <w:gridSpan w:val="5"/>
          </w:tcPr>
          <w:p w14:paraId="15703521">
            <w:pPr>
              <w:pStyle w:val="7"/>
              <w:rPr>
                <w:sz w:val="18"/>
              </w:rPr>
            </w:pPr>
          </w:p>
        </w:tc>
      </w:tr>
      <w:tr w14:paraId="259FE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600" w:type="dxa"/>
            <w:vMerge w:val="restart"/>
          </w:tcPr>
          <w:p w14:paraId="4617F6B6">
            <w:pPr>
              <w:pStyle w:val="7"/>
              <w:ind w:left="107" w:right="98"/>
              <w:rPr>
                <w:sz w:val="16"/>
              </w:rPr>
            </w:pPr>
            <w:r>
              <w:rPr>
                <w:sz w:val="16"/>
              </w:rPr>
              <w:t>LINE NO.</w:t>
            </w:r>
          </w:p>
        </w:tc>
        <w:tc>
          <w:tcPr>
            <w:tcW w:w="1040" w:type="dxa"/>
            <w:vMerge w:val="restart"/>
          </w:tcPr>
          <w:p w14:paraId="206090D7">
            <w:pPr>
              <w:pStyle w:val="7"/>
              <w:ind w:left="107" w:right="165"/>
              <w:rPr>
                <w:sz w:val="16"/>
              </w:rPr>
            </w:pPr>
            <w:r>
              <w:rPr>
                <w:sz w:val="16"/>
              </w:rPr>
              <w:t>WAYBILL NO.</w:t>
            </w:r>
          </w:p>
        </w:tc>
        <w:tc>
          <w:tcPr>
            <w:tcW w:w="1054" w:type="dxa"/>
            <w:gridSpan w:val="2"/>
            <w:vMerge w:val="restart"/>
          </w:tcPr>
          <w:p w14:paraId="33A15116">
            <w:pPr>
              <w:pStyle w:val="7"/>
              <w:ind w:left="105" w:right="154"/>
              <w:rPr>
                <w:sz w:val="16"/>
              </w:rPr>
            </w:pPr>
            <w:r>
              <w:rPr>
                <w:sz w:val="16"/>
              </w:rPr>
              <w:t>PKGS NO &amp; TYPE</w:t>
            </w:r>
          </w:p>
        </w:tc>
        <w:tc>
          <w:tcPr>
            <w:tcW w:w="927" w:type="dxa"/>
            <w:vMerge w:val="restart"/>
          </w:tcPr>
          <w:p w14:paraId="4EB08FAF">
            <w:pPr>
              <w:pStyle w:val="7"/>
              <w:ind w:left="106" w:right="115"/>
              <w:rPr>
                <w:sz w:val="16"/>
              </w:rPr>
            </w:pPr>
            <w:r>
              <w:rPr>
                <w:sz w:val="16"/>
              </w:rPr>
              <w:t>WEIGHT/ MASS</w:t>
            </w:r>
          </w:p>
        </w:tc>
        <w:tc>
          <w:tcPr>
            <w:tcW w:w="3150" w:type="dxa"/>
            <w:gridSpan w:val="4"/>
            <w:vMerge w:val="restart"/>
          </w:tcPr>
          <w:p w14:paraId="66850C7B">
            <w:pPr>
              <w:pStyle w:val="7"/>
              <w:spacing w:line="178" w:lineRule="exact"/>
              <w:ind w:left="631"/>
              <w:rPr>
                <w:sz w:val="16"/>
              </w:rPr>
            </w:pPr>
            <w:r>
              <w:rPr>
                <w:sz w:val="16"/>
              </w:rPr>
              <w:t>DESCRIPTION OF GOODS</w:t>
            </w:r>
          </w:p>
        </w:tc>
        <w:tc>
          <w:tcPr>
            <w:tcW w:w="2017" w:type="dxa"/>
            <w:vMerge w:val="restart"/>
          </w:tcPr>
          <w:p w14:paraId="193CB7B5">
            <w:pPr>
              <w:pStyle w:val="7"/>
              <w:spacing w:line="178" w:lineRule="exact"/>
              <w:ind w:left="341"/>
              <w:rPr>
                <w:sz w:val="16"/>
              </w:rPr>
            </w:pPr>
            <w:r>
              <w:rPr>
                <w:sz w:val="16"/>
              </w:rPr>
              <w:t>CONSIGNOR</w:t>
            </w:r>
          </w:p>
        </w:tc>
        <w:tc>
          <w:tcPr>
            <w:tcW w:w="2070" w:type="dxa"/>
            <w:gridSpan w:val="2"/>
            <w:vMerge w:val="restart"/>
          </w:tcPr>
          <w:p w14:paraId="4960593E">
            <w:pPr>
              <w:pStyle w:val="7"/>
              <w:spacing w:line="178" w:lineRule="exact"/>
              <w:ind w:left="353"/>
              <w:rPr>
                <w:sz w:val="16"/>
              </w:rPr>
            </w:pPr>
            <w:r>
              <w:rPr>
                <w:sz w:val="16"/>
              </w:rPr>
              <w:t>CONSIGNEE</w:t>
            </w:r>
          </w:p>
        </w:tc>
        <w:tc>
          <w:tcPr>
            <w:tcW w:w="1406" w:type="dxa"/>
            <w:gridSpan w:val="2"/>
          </w:tcPr>
          <w:p w14:paraId="104C8C19">
            <w:pPr>
              <w:pStyle w:val="7"/>
              <w:spacing w:line="178" w:lineRule="exact"/>
              <w:ind w:left="425"/>
              <w:rPr>
                <w:sz w:val="16"/>
              </w:rPr>
            </w:pPr>
            <w:r>
              <w:rPr>
                <w:sz w:val="16"/>
              </w:rPr>
              <w:t>CLEARING AGENT</w:t>
            </w:r>
          </w:p>
        </w:tc>
        <w:tc>
          <w:tcPr>
            <w:tcW w:w="2160" w:type="dxa"/>
            <w:gridSpan w:val="2"/>
          </w:tcPr>
          <w:p w14:paraId="63A75620">
            <w:pPr>
              <w:pStyle w:val="7"/>
              <w:spacing w:line="178" w:lineRule="exact"/>
              <w:ind w:left="330"/>
              <w:rPr>
                <w:sz w:val="16"/>
              </w:rPr>
            </w:pPr>
            <w:r>
              <w:rPr>
                <w:sz w:val="16"/>
              </w:rPr>
              <w:t>BILL OF ENTRY NO.</w:t>
            </w:r>
          </w:p>
        </w:tc>
      </w:tr>
      <w:tr w14:paraId="52609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600" w:type="dxa"/>
            <w:vMerge w:val="continue"/>
            <w:tcBorders>
              <w:top w:val="nil"/>
            </w:tcBorders>
          </w:tcPr>
          <w:p w14:paraId="02A9951D"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vMerge w:val="continue"/>
            <w:tcBorders>
              <w:top w:val="nil"/>
            </w:tcBorders>
          </w:tcPr>
          <w:p w14:paraId="3ECA20DF">
            <w:pPr>
              <w:rPr>
                <w:sz w:val="2"/>
                <w:szCs w:val="2"/>
              </w:rPr>
            </w:pPr>
          </w:p>
        </w:tc>
        <w:tc>
          <w:tcPr>
            <w:tcW w:w="1054" w:type="dxa"/>
            <w:gridSpan w:val="2"/>
            <w:vMerge w:val="continue"/>
            <w:tcBorders>
              <w:top w:val="nil"/>
            </w:tcBorders>
          </w:tcPr>
          <w:p w14:paraId="6B5BF2B6">
            <w:pPr>
              <w:rPr>
                <w:sz w:val="2"/>
                <w:szCs w:val="2"/>
              </w:rPr>
            </w:pPr>
          </w:p>
        </w:tc>
        <w:tc>
          <w:tcPr>
            <w:tcW w:w="927" w:type="dxa"/>
            <w:vMerge w:val="continue"/>
            <w:tcBorders>
              <w:top w:val="nil"/>
            </w:tcBorders>
          </w:tcPr>
          <w:p w14:paraId="417B2FF2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4"/>
            <w:vMerge w:val="continue"/>
            <w:tcBorders>
              <w:top w:val="nil"/>
            </w:tcBorders>
          </w:tcPr>
          <w:p w14:paraId="2DEB2C42">
            <w:pPr>
              <w:rPr>
                <w:sz w:val="2"/>
                <w:szCs w:val="2"/>
              </w:rPr>
            </w:pPr>
          </w:p>
        </w:tc>
        <w:tc>
          <w:tcPr>
            <w:tcW w:w="2017" w:type="dxa"/>
            <w:vMerge w:val="continue"/>
            <w:tcBorders>
              <w:top w:val="nil"/>
            </w:tcBorders>
          </w:tcPr>
          <w:p w14:paraId="320DB58C">
            <w:pPr>
              <w:rPr>
                <w:sz w:val="2"/>
                <w:szCs w:val="2"/>
              </w:rPr>
            </w:pPr>
          </w:p>
        </w:tc>
        <w:tc>
          <w:tcPr>
            <w:tcW w:w="2070" w:type="dxa"/>
            <w:gridSpan w:val="2"/>
            <w:vMerge w:val="continue"/>
            <w:tcBorders>
              <w:top w:val="nil"/>
            </w:tcBorders>
          </w:tcPr>
          <w:p w14:paraId="52FA7FF8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</w:tcPr>
          <w:p w14:paraId="6F0C2B33">
            <w:pPr>
              <w:pStyle w:val="7"/>
              <w:spacing w:line="186" w:lineRule="exact"/>
              <w:ind w:left="377"/>
              <w:rPr>
                <w:sz w:val="18"/>
              </w:rPr>
            </w:pPr>
            <w:r>
              <w:rPr>
                <w:sz w:val="18"/>
              </w:rPr>
              <w:t>EXIT</w:t>
            </w:r>
          </w:p>
        </w:tc>
        <w:tc>
          <w:tcPr>
            <w:tcW w:w="596" w:type="dxa"/>
          </w:tcPr>
          <w:p w14:paraId="40E24920">
            <w:pPr>
              <w:pStyle w:val="7"/>
              <w:spacing w:line="186" w:lineRule="exact"/>
              <w:ind w:left="235"/>
              <w:rPr>
                <w:sz w:val="18"/>
              </w:rPr>
            </w:pPr>
            <w:r>
              <w:rPr>
                <w:sz w:val="18"/>
              </w:rPr>
              <w:t>ENTRY</w:t>
            </w:r>
          </w:p>
        </w:tc>
        <w:tc>
          <w:tcPr>
            <w:tcW w:w="1080" w:type="dxa"/>
          </w:tcPr>
          <w:p w14:paraId="441C255E">
            <w:pPr>
              <w:pStyle w:val="7"/>
              <w:spacing w:line="186" w:lineRule="exact"/>
              <w:ind w:left="328"/>
              <w:rPr>
                <w:sz w:val="18"/>
              </w:rPr>
            </w:pPr>
            <w:r>
              <w:rPr>
                <w:sz w:val="18"/>
              </w:rPr>
              <w:t>EXIT</w:t>
            </w:r>
          </w:p>
        </w:tc>
        <w:tc>
          <w:tcPr>
            <w:tcW w:w="1080" w:type="dxa"/>
          </w:tcPr>
          <w:p w14:paraId="06D271B3">
            <w:pPr>
              <w:pStyle w:val="7"/>
              <w:spacing w:line="186" w:lineRule="exact"/>
              <w:ind w:left="234"/>
              <w:rPr>
                <w:sz w:val="18"/>
              </w:rPr>
            </w:pPr>
            <w:r>
              <w:rPr>
                <w:sz w:val="18"/>
              </w:rPr>
              <w:t>ENTRY</w:t>
            </w:r>
          </w:p>
        </w:tc>
      </w:tr>
      <w:tr w14:paraId="0F535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138" w:hRule="atLeast"/>
        </w:trPr>
        <w:tc>
          <w:tcPr>
            <w:tcW w:w="600" w:type="dxa"/>
          </w:tcPr>
          <w:p w14:paraId="5FB6BA22">
            <w:pPr>
              <w:pStyle w:val="7"/>
              <w:rPr>
                <w:rFonts w:hint="eastAsia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eastAsia="SimSun"/>
                <w:b/>
                <w:bCs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40" w:type="dxa"/>
          </w:tcPr>
          <w:p w14:paraId="000FA5C3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eastAsia="SimSun"/>
                <w:b/>
                <w:bCs/>
                <w:sz w:val="22"/>
                <w:szCs w:val="22"/>
                <w:lang w:val="en-US" w:eastAsia="zh-CN"/>
              </w:rPr>
              <w:t>ADD</w:t>
            </w:r>
          </w:p>
        </w:tc>
        <w:tc>
          <w:tcPr>
            <w:tcW w:w="1054" w:type="dxa"/>
            <w:gridSpan w:val="2"/>
          </w:tcPr>
          <w:p w14:paraId="7356E388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eastAsia="SimSun"/>
                <w:b/>
                <w:bCs/>
                <w:sz w:val="22"/>
                <w:szCs w:val="22"/>
                <w:lang w:val="en-US" w:eastAsia="zh-CN"/>
              </w:rPr>
              <w:t>1 CNTR</w:t>
            </w:r>
          </w:p>
        </w:tc>
        <w:tc>
          <w:tcPr>
            <w:tcW w:w="927" w:type="dxa"/>
          </w:tcPr>
          <w:p w14:paraId="6763D35D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  <w:t>25 MT</w:t>
            </w:r>
          </w:p>
        </w:tc>
        <w:tc>
          <w:tcPr>
            <w:tcW w:w="3150" w:type="dxa"/>
            <w:gridSpan w:val="4"/>
          </w:tcPr>
          <w:p w14:paraId="7BB0811B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  <w:t>HIGH CARBON FERROCHROME</w:t>
            </w:r>
          </w:p>
          <w:p w14:paraId="3D55DF58">
            <w:pPr>
              <w:pStyle w:val="7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17" w:type="dxa"/>
          </w:tcPr>
          <w:p w14:paraId="42171B13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  <w:t>AFROCHINE SMELTING PVT LTD</w:t>
            </w:r>
          </w:p>
        </w:tc>
        <w:tc>
          <w:tcPr>
            <w:tcW w:w="2070" w:type="dxa"/>
            <w:gridSpan w:val="2"/>
          </w:tcPr>
          <w:p w14:paraId="5DA3D8F3">
            <w:pPr>
              <w:pStyle w:val="7"/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default" w:eastAsia="SimSun"/>
                <w:b/>
                <w:bCs/>
                <w:sz w:val="22"/>
                <w:szCs w:val="22"/>
                <w:lang w:val="en-US" w:eastAsia="zh-CN"/>
              </w:rPr>
              <w:t>DINDROD INTERNATIONAL LIMITED</w:t>
            </w:r>
          </w:p>
        </w:tc>
        <w:tc>
          <w:tcPr>
            <w:tcW w:w="810" w:type="dxa"/>
            <w:textDirection w:val="btLr"/>
          </w:tcPr>
          <w:p w14:paraId="71C6D896">
            <w:pPr>
              <w:pStyle w:val="7"/>
              <w:ind w:left="113" w:right="113"/>
              <w:rPr>
                <w:sz w:val="40"/>
                <w:szCs w:val="40"/>
              </w:rPr>
            </w:pPr>
          </w:p>
        </w:tc>
        <w:tc>
          <w:tcPr>
            <w:tcW w:w="596" w:type="dxa"/>
            <w:textDirection w:val="btLr"/>
          </w:tcPr>
          <w:p w14:paraId="746FEB6C">
            <w:pPr>
              <w:ind w:left="113" w:right="113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extDirection w:val="btLr"/>
            <w:vAlign w:val="center"/>
          </w:tcPr>
          <w:p w14:paraId="04A79509">
            <w:pPr>
              <w:pStyle w:val="7"/>
              <w:ind w:left="113" w:right="113"/>
              <w:rPr>
                <w:sz w:val="40"/>
                <w:szCs w:val="40"/>
              </w:rPr>
            </w:pPr>
          </w:p>
        </w:tc>
        <w:tc>
          <w:tcPr>
            <w:tcW w:w="1080" w:type="dxa"/>
          </w:tcPr>
          <w:p w14:paraId="2C0D250E">
            <w:pPr>
              <w:pStyle w:val="7"/>
              <w:rPr>
                <w:b/>
              </w:rPr>
            </w:pPr>
          </w:p>
        </w:tc>
      </w:tr>
      <w:tr w14:paraId="0EDB6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5368" w:type="dxa"/>
            <w:gridSpan w:val="6"/>
            <w:vMerge w:val="restart"/>
          </w:tcPr>
          <w:p w14:paraId="710FE7DD">
            <w:pPr>
              <w:pStyle w:val="7"/>
              <w:ind w:left="107" w:right="199"/>
              <w:rPr>
                <w:b/>
              </w:rPr>
            </w:pPr>
            <w:r>
              <w:rPr>
                <w:b/>
              </w:rPr>
              <w:t xml:space="preserve">I hereby certify that the particulars shown on this manifest are a true reflection of all the goods carried on the above mention vehicle </w:t>
            </w:r>
          </w:p>
          <w:p w14:paraId="3A718510">
            <w:pPr>
              <w:pStyle w:val="7"/>
              <w:ind w:right="199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</w:t>
            </w:r>
          </w:p>
          <w:p w14:paraId="1BA341AF">
            <w:pPr>
              <w:pStyle w:val="7"/>
              <w:ind w:right="199"/>
              <w:rPr>
                <w:b/>
                <w:sz w:val="2"/>
              </w:rPr>
            </w:pPr>
            <w:r>
              <w:rPr>
                <w:b/>
              </w:rPr>
              <w:t xml:space="preserve"> </w:t>
            </w:r>
          </w:p>
          <w:p w14:paraId="611B9DFB">
            <w:pPr>
              <w:pStyle w:val="7"/>
              <w:spacing w:line="24" w:lineRule="exact"/>
              <w:ind w:left="102"/>
              <w:rPr>
                <w:b/>
                <w:sz w:val="2"/>
              </w:rPr>
            </w:pPr>
          </w:p>
          <w:p w14:paraId="7B8883FE">
            <w:pPr>
              <w:pStyle w:val="7"/>
              <w:spacing w:line="24" w:lineRule="exact"/>
              <w:ind w:left="102"/>
              <w:rPr>
                <w:b/>
                <w:sz w:val="2"/>
              </w:rPr>
            </w:pPr>
          </w:p>
          <w:p w14:paraId="3F3C90FF">
            <w:pPr>
              <w:pStyle w:val="7"/>
              <w:spacing w:line="24" w:lineRule="exact"/>
              <w:ind w:left="102"/>
              <w:rPr>
                <w:b/>
                <w:sz w:val="2"/>
              </w:rPr>
            </w:pPr>
            <w:r>
              <w:rPr>
                <w:b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>
                      <wp:extent cx="3108325" cy="15240"/>
                      <wp:effectExtent l="8890" t="4445" r="6985" b="889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8325" cy="15240"/>
                                <a:chOff x="0" y="0"/>
                                <a:chExt cx="4895" cy="24"/>
                              </a:xfrm>
                            </wpg:grpSpPr>
                            <wps:wsp>
                              <wps:cNvPr id="6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" y="19"/>
                                  <a:ext cx="132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608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3" y="19"/>
                                  <a:ext cx="6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608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8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37" y="19"/>
                                  <a:ext cx="17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608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9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89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.2pt;width:244.75pt;" coordsize="4895,24" o:gfxdata="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mE1P+1QAA&#10;AAMBAAAPAAAAAAAAAAEAIAAAACIAAABkcnMvZG93bnJldi54bWxQSwECFAAUAAAACACHTuJArar/&#10;JZMCAAAFCgAADgAAAAAAAAABACAAAAAkAQAAZHJzL2Uyb0RvYy54bWxQSwUGAAAAAAYABgBZAQAA&#10;KQYAAAAA&#10;">
                      <o:lock v:ext="edit" aspectratio="f"/>
                      <v:line id="Line 9" o:spid="_x0000_s1026" o:spt="20" style="position:absolute;left:55;top:19;height:0;width:1323;" filled="f" stroked="t" coordsize="21600,21600" o:gfxdata="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FnFTr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441574803149606pt" color="#000000" joinstyle="round"/>
                        <v:imagedata o:title=""/>
                        <o:lock v:ext="edit" aspectratio="f"/>
                      </v:line>
                      <v:line id="Line 8" o:spid="_x0000_s1026" o:spt="20" style="position:absolute;left:1433;top:19;height:0;width:660;" filled="f" stroked="t" coordsize="21600,21600" o:gfxdata="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xVg1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441574803149606pt" color="#000000" joinstyle="round"/>
                        <v:imagedata o:title=""/>
                        <o:lock v:ext="edit" aspectratio="f"/>
                      </v:line>
                      <v:line id="Line 7" o:spid="_x0000_s1026" o:spt="20" style="position:absolute;left:3137;top:19;height:0;width:1757;" filled="f" stroked="t" coordsize="21600,21600" o:gfxdata="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or0p7gAAADa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0.441574803149606pt" color="#000000" joinstyle="round"/>
                        <v:imagedata o:title=""/>
                        <o:lock v:ext="edit" aspectratio="f"/>
                      </v:line>
                      <v:line id="Line 6" o:spid="_x0000_s1026" o:spt="20" style="position:absolute;left:0;top:5;height:0;width:4895;" filled="f" stroked="t" coordsize="21600,21600" o:gfxdata="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hmD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48pt" color="#000000" joinstyle="round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936BDE">
            <w:pPr>
              <w:pStyle w:val="7"/>
              <w:tabs>
                <w:tab w:val="left" w:pos="3194"/>
              </w:tabs>
              <w:ind w:left="107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Driver/Transporter</w:t>
            </w:r>
            <w:r>
              <w:rPr>
                <w:b/>
              </w:rPr>
              <w:tab/>
            </w:r>
            <w:r>
              <w:rPr>
                <w:b/>
              </w:rPr>
              <w:t>Signature</w:t>
            </w:r>
          </w:p>
          <w:p w14:paraId="5F9DE655">
            <w:pPr>
              <w:pStyle w:val="7"/>
              <w:tabs>
                <w:tab w:val="left" w:pos="3982"/>
              </w:tabs>
              <w:spacing w:before="10"/>
              <w:rPr>
                <w:b/>
                <w:sz w:val="20"/>
              </w:rPr>
            </w:pPr>
          </w:p>
          <w:p w14:paraId="479A3E0B">
            <w:pPr>
              <w:pStyle w:val="7"/>
              <w:tabs>
                <w:tab w:val="left" w:pos="3982"/>
              </w:tabs>
              <w:spacing w:before="10"/>
              <w:rPr>
                <w:b/>
                <w:sz w:val="20"/>
              </w:rPr>
            </w:pPr>
            <w:r>
              <w:rPr>
                <w:b/>
                <w:sz w:val="23"/>
              </w:rPr>
              <w:t xml:space="preserve">                                      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b/>
                <w:sz w:val="23"/>
              </w:rPr>
              <w:t xml:space="preserve">                                                                                                                 </w:t>
            </w:r>
            <w:r>
              <w:rPr>
                <w:b/>
                <w:sz w:val="23"/>
              </w:rPr>
              <w:tab/>
            </w:r>
            <w:r>
              <w:rPr>
                <w:b/>
                <w:sz w:val="23"/>
              </w:rPr>
              <w:t>ZWFB</w:t>
            </w:r>
          </w:p>
          <w:p w14:paraId="034B0CCF">
            <w:pPr>
              <w:pStyle w:val="7"/>
              <w:spacing w:line="24" w:lineRule="exact"/>
              <w:ind w:left="102"/>
              <w:rPr>
                <w:b/>
                <w:sz w:val="2"/>
              </w:rPr>
            </w:pPr>
          </w:p>
          <w:p w14:paraId="71370862">
            <w:pPr>
              <w:pStyle w:val="7"/>
              <w:tabs>
                <w:tab w:val="left" w:pos="4012"/>
              </w:tabs>
              <w:spacing w:before="1"/>
              <w:ind w:left="734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rFonts w:hint="eastAsia" w:eastAsia="SimSun"/>
                <w:b/>
                <w:lang w:val="en-US" w:eastAsia="zh-CN"/>
              </w:rPr>
              <w:t xml:space="preserve"> </w:t>
            </w:r>
            <w:r>
              <w:rPr>
                <w:rFonts w:hint="default" w:eastAsia="SimSun"/>
                <w:b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default" w:eastAsia="SimSun"/>
                <w:b/>
                <w:lang w:val="en-US" w:eastAsia="zh-CN"/>
              </w:rPr>
              <w:t xml:space="preserve"> OCTOBER, </w:t>
            </w:r>
            <w:r>
              <w:rPr>
                <w:rFonts w:hint="eastAsia" w:eastAsia="SimSun"/>
                <w:b/>
                <w:lang w:val="en-US" w:eastAsia="zh-CN"/>
              </w:rPr>
              <w:t xml:space="preserve"> 202</w:t>
            </w:r>
            <w:r>
              <w:rPr>
                <w:rFonts w:hint="default" w:eastAsia="SimSun"/>
                <w:b/>
                <w:lang w:val="en-US" w:eastAsia="zh-CN"/>
              </w:rPr>
              <w:t>6</w:t>
            </w:r>
            <w:r>
              <w:rPr>
                <w:b/>
              </w:rPr>
              <w:tab/>
            </w:r>
            <w:r>
              <w:rPr>
                <w:b/>
              </w:rPr>
              <w:t>Place</w:t>
            </w:r>
          </w:p>
        </w:tc>
        <w:tc>
          <w:tcPr>
            <w:tcW w:w="3420" w:type="dxa"/>
            <w:gridSpan w:val="4"/>
            <w:vMerge w:val="restart"/>
          </w:tcPr>
          <w:p w14:paraId="674997BB">
            <w:pPr>
              <w:pStyle w:val="7"/>
              <w:spacing w:line="247" w:lineRule="exact"/>
              <w:ind w:left="105"/>
              <w:rPr>
                <w:b/>
              </w:rPr>
            </w:pPr>
            <w:r>
              <w:rPr>
                <w:b/>
              </w:rPr>
              <w:t>FOR CUSTOMS USE</w:t>
            </w:r>
          </w:p>
          <w:p w14:paraId="0D4EC2B8">
            <w:pPr>
              <w:rPr>
                <w:b/>
              </w:rPr>
            </w:pPr>
          </w:p>
          <w:p w14:paraId="2190C1E5">
            <w:pPr>
              <w:rPr>
                <w:b/>
              </w:rPr>
            </w:pPr>
          </w:p>
          <w:p w14:paraId="496B38BF">
            <w:pPr>
              <w:rPr>
                <w:b/>
              </w:rPr>
            </w:pPr>
          </w:p>
          <w:p w14:paraId="316CC6F6">
            <w:pPr>
              <w:rPr>
                <w:b/>
              </w:rPr>
            </w:pPr>
          </w:p>
          <w:p w14:paraId="3519A176">
            <w:pPr>
              <w:rPr>
                <w:b/>
              </w:rPr>
            </w:pPr>
          </w:p>
          <w:p w14:paraId="3353FA65">
            <w:pPr>
              <w:rPr>
                <w:b/>
              </w:rPr>
            </w:pPr>
          </w:p>
          <w:p w14:paraId="37B9B5F4">
            <w:pPr>
              <w:rPr>
                <w:b/>
              </w:rPr>
            </w:pPr>
          </w:p>
          <w:p w14:paraId="6A86337F">
            <w:pPr>
              <w:rPr>
                <w:b/>
              </w:rPr>
            </w:pPr>
          </w:p>
          <w:p w14:paraId="39727185">
            <w:pPr>
              <w:rPr>
                <w:b/>
              </w:rPr>
            </w:pPr>
          </w:p>
          <w:p w14:paraId="7679C1BF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880" w:type="dxa"/>
            <w:gridSpan w:val="3"/>
          </w:tcPr>
          <w:p w14:paraId="380AB2B3">
            <w:pPr>
              <w:pStyle w:val="7"/>
              <w:spacing w:line="232" w:lineRule="exact"/>
              <w:ind w:left="106"/>
              <w:rPr>
                <w:b/>
              </w:rPr>
            </w:pPr>
            <w:r>
              <w:rPr>
                <w:b/>
              </w:rPr>
              <w:t>CUSTOMS STAMP- EXIT</w:t>
            </w:r>
          </w:p>
        </w:tc>
        <w:tc>
          <w:tcPr>
            <w:tcW w:w="2756" w:type="dxa"/>
            <w:gridSpan w:val="3"/>
          </w:tcPr>
          <w:p w14:paraId="0D764FAD">
            <w:pPr>
              <w:pStyle w:val="7"/>
              <w:spacing w:line="232" w:lineRule="exact"/>
              <w:ind w:left="103"/>
              <w:rPr>
                <w:b/>
              </w:rPr>
            </w:pPr>
            <w:r>
              <w:rPr>
                <w:b/>
              </w:rPr>
              <w:t>CUSTOMS STAMP- ENTRY</w:t>
            </w:r>
          </w:p>
        </w:tc>
      </w:tr>
      <w:tr w14:paraId="34B34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 w:hRule="atLeast"/>
        </w:trPr>
        <w:tc>
          <w:tcPr>
            <w:tcW w:w="5368" w:type="dxa"/>
            <w:gridSpan w:val="6"/>
            <w:vMerge w:val="continue"/>
            <w:tcBorders>
              <w:top w:val="nil"/>
            </w:tcBorders>
          </w:tcPr>
          <w:p w14:paraId="111AF1AE">
            <w:pPr>
              <w:rPr>
                <w:b/>
                <w:sz w:val="2"/>
                <w:szCs w:val="2"/>
              </w:rPr>
            </w:pPr>
          </w:p>
        </w:tc>
        <w:tc>
          <w:tcPr>
            <w:tcW w:w="3420" w:type="dxa"/>
            <w:gridSpan w:val="4"/>
            <w:vMerge w:val="continue"/>
            <w:tcBorders>
              <w:top w:val="nil"/>
            </w:tcBorders>
          </w:tcPr>
          <w:p w14:paraId="51B64A78">
            <w:pPr>
              <w:rPr>
                <w:b/>
                <w:sz w:val="2"/>
                <w:szCs w:val="2"/>
              </w:rPr>
            </w:pPr>
          </w:p>
        </w:tc>
        <w:tc>
          <w:tcPr>
            <w:tcW w:w="2880" w:type="dxa"/>
            <w:gridSpan w:val="3"/>
          </w:tcPr>
          <w:p w14:paraId="5953C884">
            <w:pPr>
              <w:pStyle w:val="7"/>
              <w:spacing w:line="249" w:lineRule="exact"/>
              <w:ind w:left="106"/>
              <w:rPr>
                <w:b/>
              </w:rPr>
            </w:pPr>
            <w:r>
              <w:rPr>
                <w:b/>
              </w:rPr>
              <w:t>REPORT NUMBER</w:t>
            </w:r>
          </w:p>
          <w:p w14:paraId="7E405182">
            <w:pPr>
              <w:rPr>
                <w:b/>
              </w:rPr>
            </w:pPr>
          </w:p>
          <w:p w14:paraId="0483D51A">
            <w:pPr>
              <w:rPr>
                <w:b/>
              </w:rPr>
            </w:pPr>
          </w:p>
          <w:p w14:paraId="5092F713">
            <w:pPr>
              <w:rPr>
                <w:b/>
              </w:rPr>
            </w:pPr>
          </w:p>
          <w:p w14:paraId="311D6952">
            <w:pPr>
              <w:rPr>
                <w:b/>
              </w:rPr>
            </w:pPr>
          </w:p>
          <w:p w14:paraId="505E4B53">
            <w:pPr>
              <w:rPr>
                <w:b/>
              </w:rPr>
            </w:pPr>
          </w:p>
          <w:p w14:paraId="4C7C9581">
            <w:pPr>
              <w:rPr>
                <w:b/>
              </w:rPr>
            </w:pPr>
          </w:p>
          <w:p w14:paraId="62805459">
            <w:pPr>
              <w:rPr>
                <w:b/>
              </w:rPr>
            </w:pPr>
          </w:p>
          <w:p w14:paraId="7E008BCF">
            <w:pPr>
              <w:rPr>
                <w:b/>
              </w:rPr>
            </w:pPr>
          </w:p>
          <w:p w14:paraId="7030B60B">
            <w:pPr>
              <w:rPr>
                <w:b/>
              </w:rPr>
            </w:pPr>
            <w:r>
              <w:rPr>
                <w:b/>
              </w:rPr>
              <w:t>ZWFB/EXP/</w:t>
            </w:r>
          </w:p>
        </w:tc>
        <w:tc>
          <w:tcPr>
            <w:tcW w:w="2756" w:type="dxa"/>
            <w:gridSpan w:val="3"/>
          </w:tcPr>
          <w:p w14:paraId="17C4AA6D">
            <w:pPr>
              <w:pStyle w:val="7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REPORT NUMBER</w:t>
            </w:r>
          </w:p>
          <w:p w14:paraId="6ECAD6C2">
            <w:pPr>
              <w:rPr>
                <w:b/>
              </w:rPr>
            </w:pPr>
          </w:p>
          <w:p w14:paraId="769DD565">
            <w:pPr>
              <w:rPr>
                <w:b/>
              </w:rPr>
            </w:pPr>
          </w:p>
          <w:p w14:paraId="20108CE3">
            <w:pPr>
              <w:rPr>
                <w:b/>
              </w:rPr>
            </w:pPr>
          </w:p>
          <w:p w14:paraId="35F9AA6C">
            <w:pPr>
              <w:rPr>
                <w:b/>
              </w:rPr>
            </w:pPr>
          </w:p>
          <w:p w14:paraId="460BAF6D">
            <w:pPr>
              <w:rPr>
                <w:b/>
              </w:rPr>
            </w:pPr>
          </w:p>
          <w:p w14:paraId="4955B94C">
            <w:pPr>
              <w:rPr>
                <w:b/>
              </w:rPr>
            </w:pPr>
          </w:p>
          <w:p w14:paraId="78B26422">
            <w:pPr>
              <w:rPr>
                <w:b/>
              </w:rPr>
            </w:pPr>
          </w:p>
          <w:p w14:paraId="6EB87026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5DEF5910">
      <w:r>
        <w:t>CUSTOMS &amp; EXCISE ISSUE NO: 1 VERSION NO: 1 DATE OF ISSUE: 01/08/2016 PAGE 1 OF</w:t>
      </w:r>
      <w:r>
        <w:rPr>
          <w:spacing w:val="-19"/>
        </w:rPr>
        <w:t xml:space="preserve"> </w:t>
      </w:r>
      <w:r>
        <w:t xml:space="preserve">1AE                                                                 </w:t>
      </w:r>
    </w:p>
    <w:sectPr>
      <w:type w:val="continuous"/>
      <w:pgSz w:w="15840" w:h="12240" w:orient="landscape"/>
      <w:pgMar w:top="20" w:right="500" w:bottom="280" w:left="5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attachedTemplate r:id="rId1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ABCA0sLM2MzMxNDAyUdpeDU4uLM/DyQAtNaAL7J7WEsAAAA"/>
  </w:docVars>
  <w:rsids>
    <w:rsidRoot w:val="6F3402A8"/>
    <w:rsid w:val="00000357"/>
    <w:rsid w:val="000124CB"/>
    <w:rsid w:val="00012D28"/>
    <w:rsid w:val="00013A3E"/>
    <w:rsid w:val="000151B6"/>
    <w:rsid w:val="00025A43"/>
    <w:rsid w:val="00025B5B"/>
    <w:rsid w:val="00026892"/>
    <w:rsid w:val="00030416"/>
    <w:rsid w:val="00033F04"/>
    <w:rsid w:val="00034F5B"/>
    <w:rsid w:val="00040FF9"/>
    <w:rsid w:val="000420A3"/>
    <w:rsid w:val="00045B8D"/>
    <w:rsid w:val="0005007F"/>
    <w:rsid w:val="00053E8D"/>
    <w:rsid w:val="000548FB"/>
    <w:rsid w:val="00054E78"/>
    <w:rsid w:val="00060549"/>
    <w:rsid w:val="00061604"/>
    <w:rsid w:val="00062BB8"/>
    <w:rsid w:val="00062C28"/>
    <w:rsid w:val="00065AA3"/>
    <w:rsid w:val="000666CC"/>
    <w:rsid w:val="00066742"/>
    <w:rsid w:val="000700AC"/>
    <w:rsid w:val="00073ECF"/>
    <w:rsid w:val="0007495C"/>
    <w:rsid w:val="00076AF6"/>
    <w:rsid w:val="0008220B"/>
    <w:rsid w:val="000825AA"/>
    <w:rsid w:val="00084157"/>
    <w:rsid w:val="00085316"/>
    <w:rsid w:val="000908CC"/>
    <w:rsid w:val="00090C7A"/>
    <w:rsid w:val="0009348B"/>
    <w:rsid w:val="0009553E"/>
    <w:rsid w:val="0009610D"/>
    <w:rsid w:val="00096477"/>
    <w:rsid w:val="000A0C8A"/>
    <w:rsid w:val="000A7FDB"/>
    <w:rsid w:val="000B26DB"/>
    <w:rsid w:val="000B7A85"/>
    <w:rsid w:val="000C06BD"/>
    <w:rsid w:val="000C5614"/>
    <w:rsid w:val="000C5A93"/>
    <w:rsid w:val="000D0AB6"/>
    <w:rsid w:val="000D25EE"/>
    <w:rsid w:val="000D2D5C"/>
    <w:rsid w:val="000D385E"/>
    <w:rsid w:val="000D38AF"/>
    <w:rsid w:val="000D43AF"/>
    <w:rsid w:val="000D5842"/>
    <w:rsid w:val="000D7A23"/>
    <w:rsid w:val="000E192C"/>
    <w:rsid w:val="000E51A9"/>
    <w:rsid w:val="000E5355"/>
    <w:rsid w:val="000E6D6E"/>
    <w:rsid w:val="000F55F4"/>
    <w:rsid w:val="001003EE"/>
    <w:rsid w:val="0010119F"/>
    <w:rsid w:val="00101A09"/>
    <w:rsid w:val="00101DD0"/>
    <w:rsid w:val="00101EB6"/>
    <w:rsid w:val="00103634"/>
    <w:rsid w:val="00104143"/>
    <w:rsid w:val="00111692"/>
    <w:rsid w:val="001117C5"/>
    <w:rsid w:val="0011250C"/>
    <w:rsid w:val="0011306C"/>
    <w:rsid w:val="001227E7"/>
    <w:rsid w:val="001260DF"/>
    <w:rsid w:val="0013015D"/>
    <w:rsid w:val="001321A2"/>
    <w:rsid w:val="0013642D"/>
    <w:rsid w:val="00136879"/>
    <w:rsid w:val="00136C27"/>
    <w:rsid w:val="001548AF"/>
    <w:rsid w:val="00161FB7"/>
    <w:rsid w:val="0016589D"/>
    <w:rsid w:val="00170D12"/>
    <w:rsid w:val="001727A7"/>
    <w:rsid w:val="00174BB5"/>
    <w:rsid w:val="0017578E"/>
    <w:rsid w:val="0017583D"/>
    <w:rsid w:val="00175DBB"/>
    <w:rsid w:val="00180C7C"/>
    <w:rsid w:val="00184FEF"/>
    <w:rsid w:val="00185119"/>
    <w:rsid w:val="00194EEC"/>
    <w:rsid w:val="00196E7B"/>
    <w:rsid w:val="001B12FA"/>
    <w:rsid w:val="001B1D82"/>
    <w:rsid w:val="001B25F8"/>
    <w:rsid w:val="001B505D"/>
    <w:rsid w:val="001B5F3D"/>
    <w:rsid w:val="001B7F83"/>
    <w:rsid w:val="001C1A0C"/>
    <w:rsid w:val="001C2832"/>
    <w:rsid w:val="001C6086"/>
    <w:rsid w:val="001C7EF4"/>
    <w:rsid w:val="001D2FC9"/>
    <w:rsid w:val="001D3DFA"/>
    <w:rsid w:val="001D478A"/>
    <w:rsid w:val="001D4974"/>
    <w:rsid w:val="001D756F"/>
    <w:rsid w:val="001E4331"/>
    <w:rsid w:val="001E5518"/>
    <w:rsid w:val="001F3E1A"/>
    <w:rsid w:val="001F48C4"/>
    <w:rsid w:val="001F491C"/>
    <w:rsid w:val="001F7067"/>
    <w:rsid w:val="002005E7"/>
    <w:rsid w:val="00202E4F"/>
    <w:rsid w:val="0020471C"/>
    <w:rsid w:val="002059E3"/>
    <w:rsid w:val="00210291"/>
    <w:rsid w:val="0022105F"/>
    <w:rsid w:val="00223BDB"/>
    <w:rsid w:val="002324DB"/>
    <w:rsid w:val="002331C9"/>
    <w:rsid w:val="00241FD4"/>
    <w:rsid w:val="002444A5"/>
    <w:rsid w:val="00245228"/>
    <w:rsid w:val="0024575C"/>
    <w:rsid w:val="0024662E"/>
    <w:rsid w:val="00257885"/>
    <w:rsid w:val="00264212"/>
    <w:rsid w:val="002646DE"/>
    <w:rsid w:val="00273068"/>
    <w:rsid w:val="0027340E"/>
    <w:rsid w:val="00284BC8"/>
    <w:rsid w:val="00287D24"/>
    <w:rsid w:val="0029655D"/>
    <w:rsid w:val="00296DBE"/>
    <w:rsid w:val="002A2FB1"/>
    <w:rsid w:val="002A3C0E"/>
    <w:rsid w:val="002B083C"/>
    <w:rsid w:val="002B2266"/>
    <w:rsid w:val="002B39E4"/>
    <w:rsid w:val="002C0B2B"/>
    <w:rsid w:val="002D0FA7"/>
    <w:rsid w:val="002D2542"/>
    <w:rsid w:val="002E4B78"/>
    <w:rsid w:val="002E7264"/>
    <w:rsid w:val="002F14D1"/>
    <w:rsid w:val="002F2169"/>
    <w:rsid w:val="002F7E47"/>
    <w:rsid w:val="0030157E"/>
    <w:rsid w:val="003150BF"/>
    <w:rsid w:val="00315CA6"/>
    <w:rsid w:val="00315FDF"/>
    <w:rsid w:val="00323339"/>
    <w:rsid w:val="00323B9B"/>
    <w:rsid w:val="00327662"/>
    <w:rsid w:val="00335F35"/>
    <w:rsid w:val="00340524"/>
    <w:rsid w:val="0034296C"/>
    <w:rsid w:val="00344950"/>
    <w:rsid w:val="00345515"/>
    <w:rsid w:val="0035131C"/>
    <w:rsid w:val="00356265"/>
    <w:rsid w:val="00357F00"/>
    <w:rsid w:val="00367761"/>
    <w:rsid w:val="00372B77"/>
    <w:rsid w:val="00374579"/>
    <w:rsid w:val="00374D5E"/>
    <w:rsid w:val="00375D62"/>
    <w:rsid w:val="00380858"/>
    <w:rsid w:val="00381289"/>
    <w:rsid w:val="00382320"/>
    <w:rsid w:val="003831A5"/>
    <w:rsid w:val="00385542"/>
    <w:rsid w:val="00386B61"/>
    <w:rsid w:val="00387C2E"/>
    <w:rsid w:val="00390AC6"/>
    <w:rsid w:val="003916F8"/>
    <w:rsid w:val="0039459D"/>
    <w:rsid w:val="003A1445"/>
    <w:rsid w:val="003A5CF6"/>
    <w:rsid w:val="003B3599"/>
    <w:rsid w:val="003B4275"/>
    <w:rsid w:val="003B63E1"/>
    <w:rsid w:val="003C0794"/>
    <w:rsid w:val="003C191E"/>
    <w:rsid w:val="003C3812"/>
    <w:rsid w:val="003C50F2"/>
    <w:rsid w:val="003D214B"/>
    <w:rsid w:val="003E161F"/>
    <w:rsid w:val="003E1F10"/>
    <w:rsid w:val="003E7824"/>
    <w:rsid w:val="003F29D6"/>
    <w:rsid w:val="003F4994"/>
    <w:rsid w:val="0040094F"/>
    <w:rsid w:val="00403C1F"/>
    <w:rsid w:val="00410139"/>
    <w:rsid w:val="00412640"/>
    <w:rsid w:val="0041384D"/>
    <w:rsid w:val="004146F3"/>
    <w:rsid w:val="00414E45"/>
    <w:rsid w:val="0041656D"/>
    <w:rsid w:val="00422757"/>
    <w:rsid w:val="004245C8"/>
    <w:rsid w:val="004247BB"/>
    <w:rsid w:val="00430E61"/>
    <w:rsid w:val="00436B7F"/>
    <w:rsid w:val="00441983"/>
    <w:rsid w:val="004421EC"/>
    <w:rsid w:val="004449D4"/>
    <w:rsid w:val="00446584"/>
    <w:rsid w:val="00446DC7"/>
    <w:rsid w:val="004573D0"/>
    <w:rsid w:val="0046181A"/>
    <w:rsid w:val="00472E29"/>
    <w:rsid w:val="00474220"/>
    <w:rsid w:val="00475456"/>
    <w:rsid w:val="0047633F"/>
    <w:rsid w:val="00476975"/>
    <w:rsid w:val="00482F68"/>
    <w:rsid w:val="00486448"/>
    <w:rsid w:val="004904EE"/>
    <w:rsid w:val="00490A97"/>
    <w:rsid w:val="004938E4"/>
    <w:rsid w:val="004A1B44"/>
    <w:rsid w:val="004A2212"/>
    <w:rsid w:val="004A28CA"/>
    <w:rsid w:val="004B33DE"/>
    <w:rsid w:val="004C3222"/>
    <w:rsid w:val="004C3AB5"/>
    <w:rsid w:val="004C3B5F"/>
    <w:rsid w:val="004C6C3D"/>
    <w:rsid w:val="004C7C91"/>
    <w:rsid w:val="004D00BF"/>
    <w:rsid w:val="004D047F"/>
    <w:rsid w:val="004D45FC"/>
    <w:rsid w:val="004E08BB"/>
    <w:rsid w:val="004E4126"/>
    <w:rsid w:val="004E50ED"/>
    <w:rsid w:val="004E728A"/>
    <w:rsid w:val="004F0659"/>
    <w:rsid w:val="005019D8"/>
    <w:rsid w:val="00504284"/>
    <w:rsid w:val="005074CB"/>
    <w:rsid w:val="005101C5"/>
    <w:rsid w:val="00512737"/>
    <w:rsid w:val="00515D57"/>
    <w:rsid w:val="00516B62"/>
    <w:rsid w:val="005215F9"/>
    <w:rsid w:val="0052551F"/>
    <w:rsid w:val="00525B41"/>
    <w:rsid w:val="00537A11"/>
    <w:rsid w:val="005442E4"/>
    <w:rsid w:val="0054727D"/>
    <w:rsid w:val="00553515"/>
    <w:rsid w:val="00554CB8"/>
    <w:rsid w:val="00557B61"/>
    <w:rsid w:val="00562582"/>
    <w:rsid w:val="00563762"/>
    <w:rsid w:val="0057023A"/>
    <w:rsid w:val="00574B01"/>
    <w:rsid w:val="005763AE"/>
    <w:rsid w:val="0058292A"/>
    <w:rsid w:val="0058324A"/>
    <w:rsid w:val="0059049D"/>
    <w:rsid w:val="0059325A"/>
    <w:rsid w:val="005A0BB3"/>
    <w:rsid w:val="005A63F5"/>
    <w:rsid w:val="005B081A"/>
    <w:rsid w:val="005B085F"/>
    <w:rsid w:val="005B4CDE"/>
    <w:rsid w:val="005B7091"/>
    <w:rsid w:val="005C07B7"/>
    <w:rsid w:val="005C1E56"/>
    <w:rsid w:val="005C2BAA"/>
    <w:rsid w:val="005C336C"/>
    <w:rsid w:val="005C6CCB"/>
    <w:rsid w:val="005C7F61"/>
    <w:rsid w:val="005D3206"/>
    <w:rsid w:val="005D32DB"/>
    <w:rsid w:val="005D5765"/>
    <w:rsid w:val="005D6536"/>
    <w:rsid w:val="005E1FD6"/>
    <w:rsid w:val="005F151B"/>
    <w:rsid w:val="005F23C4"/>
    <w:rsid w:val="005F32FB"/>
    <w:rsid w:val="005F6C0F"/>
    <w:rsid w:val="0060275F"/>
    <w:rsid w:val="00602A3C"/>
    <w:rsid w:val="00602EE0"/>
    <w:rsid w:val="0060520E"/>
    <w:rsid w:val="00606EE0"/>
    <w:rsid w:val="006211F6"/>
    <w:rsid w:val="0062190E"/>
    <w:rsid w:val="00624E55"/>
    <w:rsid w:val="00625384"/>
    <w:rsid w:val="006260B7"/>
    <w:rsid w:val="00626940"/>
    <w:rsid w:val="00636934"/>
    <w:rsid w:val="006401DE"/>
    <w:rsid w:val="00641F89"/>
    <w:rsid w:val="00647EEA"/>
    <w:rsid w:val="00650183"/>
    <w:rsid w:val="0066012C"/>
    <w:rsid w:val="006648B2"/>
    <w:rsid w:val="00665480"/>
    <w:rsid w:val="00675A3A"/>
    <w:rsid w:val="006800BC"/>
    <w:rsid w:val="006827F4"/>
    <w:rsid w:val="0068449A"/>
    <w:rsid w:val="00694EBA"/>
    <w:rsid w:val="00695DCB"/>
    <w:rsid w:val="0069618B"/>
    <w:rsid w:val="006A32A8"/>
    <w:rsid w:val="006B0531"/>
    <w:rsid w:val="006B0CA8"/>
    <w:rsid w:val="006B2031"/>
    <w:rsid w:val="006B6209"/>
    <w:rsid w:val="006B7695"/>
    <w:rsid w:val="006B7719"/>
    <w:rsid w:val="006C149C"/>
    <w:rsid w:val="006C15CE"/>
    <w:rsid w:val="006D088F"/>
    <w:rsid w:val="006D46DA"/>
    <w:rsid w:val="006D624A"/>
    <w:rsid w:val="006E364B"/>
    <w:rsid w:val="006E427E"/>
    <w:rsid w:val="006F03CD"/>
    <w:rsid w:val="006F58B3"/>
    <w:rsid w:val="00705C97"/>
    <w:rsid w:val="00710955"/>
    <w:rsid w:val="007113F7"/>
    <w:rsid w:val="00711621"/>
    <w:rsid w:val="007124C1"/>
    <w:rsid w:val="00713FEA"/>
    <w:rsid w:val="00716890"/>
    <w:rsid w:val="007214F2"/>
    <w:rsid w:val="007243FD"/>
    <w:rsid w:val="00730970"/>
    <w:rsid w:val="00734FF9"/>
    <w:rsid w:val="0073616D"/>
    <w:rsid w:val="007370F4"/>
    <w:rsid w:val="00746616"/>
    <w:rsid w:val="00750551"/>
    <w:rsid w:val="007509AF"/>
    <w:rsid w:val="00750A11"/>
    <w:rsid w:val="00757262"/>
    <w:rsid w:val="007614C7"/>
    <w:rsid w:val="00762322"/>
    <w:rsid w:val="007623A3"/>
    <w:rsid w:val="00770695"/>
    <w:rsid w:val="00773AA3"/>
    <w:rsid w:val="00780B59"/>
    <w:rsid w:val="0078130B"/>
    <w:rsid w:val="00784CDB"/>
    <w:rsid w:val="007872BE"/>
    <w:rsid w:val="00790E7A"/>
    <w:rsid w:val="007944DE"/>
    <w:rsid w:val="00797090"/>
    <w:rsid w:val="0079732A"/>
    <w:rsid w:val="007A4B5C"/>
    <w:rsid w:val="007A50A9"/>
    <w:rsid w:val="007A6338"/>
    <w:rsid w:val="007B272B"/>
    <w:rsid w:val="007B65B2"/>
    <w:rsid w:val="007C2449"/>
    <w:rsid w:val="007C7A6A"/>
    <w:rsid w:val="007C7D19"/>
    <w:rsid w:val="007E0B4E"/>
    <w:rsid w:val="007E1073"/>
    <w:rsid w:val="007F053B"/>
    <w:rsid w:val="007F136E"/>
    <w:rsid w:val="007F2CD3"/>
    <w:rsid w:val="007F35C5"/>
    <w:rsid w:val="007F51DE"/>
    <w:rsid w:val="0081363E"/>
    <w:rsid w:val="00813729"/>
    <w:rsid w:val="00813DF1"/>
    <w:rsid w:val="00824F89"/>
    <w:rsid w:val="00835B09"/>
    <w:rsid w:val="00836D43"/>
    <w:rsid w:val="00837DAF"/>
    <w:rsid w:val="00837DE1"/>
    <w:rsid w:val="00843D0B"/>
    <w:rsid w:val="00846D5A"/>
    <w:rsid w:val="008509D2"/>
    <w:rsid w:val="00861369"/>
    <w:rsid w:val="00865EB9"/>
    <w:rsid w:val="00872D04"/>
    <w:rsid w:val="008809B5"/>
    <w:rsid w:val="008829E8"/>
    <w:rsid w:val="00887EAF"/>
    <w:rsid w:val="008908A4"/>
    <w:rsid w:val="008922A1"/>
    <w:rsid w:val="00892746"/>
    <w:rsid w:val="00893078"/>
    <w:rsid w:val="008A4845"/>
    <w:rsid w:val="008A6B65"/>
    <w:rsid w:val="008B457E"/>
    <w:rsid w:val="008B7AA5"/>
    <w:rsid w:val="008C5C1C"/>
    <w:rsid w:val="008D0D73"/>
    <w:rsid w:val="008D395C"/>
    <w:rsid w:val="008D64FE"/>
    <w:rsid w:val="008D7059"/>
    <w:rsid w:val="008E0CB7"/>
    <w:rsid w:val="008E1216"/>
    <w:rsid w:val="008E5829"/>
    <w:rsid w:val="008F0B84"/>
    <w:rsid w:val="00903297"/>
    <w:rsid w:val="00905501"/>
    <w:rsid w:val="00905B4B"/>
    <w:rsid w:val="00905F14"/>
    <w:rsid w:val="00907A8C"/>
    <w:rsid w:val="009215C1"/>
    <w:rsid w:val="00927BFB"/>
    <w:rsid w:val="00941AC4"/>
    <w:rsid w:val="00941EAA"/>
    <w:rsid w:val="00942E77"/>
    <w:rsid w:val="009446E8"/>
    <w:rsid w:val="00947DC1"/>
    <w:rsid w:val="009523F8"/>
    <w:rsid w:val="00955CD2"/>
    <w:rsid w:val="00956AAE"/>
    <w:rsid w:val="0096199F"/>
    <w:rsid w:val="0097297F"/>
    <w:rsid w:val="009823BD"/>
    <w:rsid w:val="00985C23"/>
    <w:rsid w:val="00985E88"/>
    <w:rsid w:val="00992090"/>
    <w:rsid w:val="00996BC2"/>
    <w:rsid w:val="009971C0"/>
    <w:rsid w:val="009A2A12"/>
    <w:rsid w:val="009A3E72"/>
    <w:rsid w:val="009A64EB"/>
    <w:rsid w:val="009A6EF6"/>
    <w:rsid w:val="009A72A1"/>
    <w:rsid w:val="009B2A19"/>
    <w:rsid w:val="009B618F"/>
    <w:rsid w:val="009C0A66"/>
    <w:rsid w:val="009C5304"/>
    <w:rsid w:val="009C5DD0"/>
    <w:rsid w:val="009D1E07"/>
    <w:rsid w:val="009D4772"/>
    <w:rsid w:val="009D702E"/>
    <w:rsid w:val="009E5ADE"/>
    <w:rsid w:val="009F6B77"/>
    <w:rsid w:val="00A00937"/>
    <w:rsid w:val="00A0761B"/>
    <w:rsid w:val="00A101AB"/>
    <w:rsid w:val="00A113B1"/>
    <w:rsid w:val="00A25597"/>
    <w:rsid w:val="00A30742"/>
    <w:rsid w:val="00A32973"/>
    <w:rsid w:val="00A379BE"/>
    <w:rsid w:val="00A37E48"/>
    <w:rsid w:val="00A405B7"/>
    <w:rsid w:val="00A41104"/>
    <w:rsid w:val="00A45630"/>
    <w:rsid w:val="00A45DBE"/>
    <w:rsid w:val="00A46075"/>
    <w:rsid w:val="00A46B00"/>
    <w:rsid w:val="00A52965"/>
    <w:rsid w:val="00A543B9"/>
    <w:rsid w:val="00A55A85"/>
    <w:rsid w:val="00A61423"/>
    <w:rsid w:val="00A70F3F"/>
    <w:rsid w:val="00A72310"/>
    <w:rsid w:val="00A737BE"/>
    <w:rsid w:val="00A77E77"/>
    <w:rsid w:val="00A8160F"/>
    <w:rsid w:val="00A85A87"/>
    <w:rsid w:val="00A85E46"/>
    <w:rsid w:val="00A85EEA"/>
    <w:rsid w:val="00A86BFA"/>
    <w:rsid w:val="00A87655"/>
    <w:rsid w:val="00A87ED4"/>
    <w:rsid w:val="00A91323"/>
    <w:rsid w:val="00A957E4"/>
    <w:rsid w:val="00AB07C5"/>
    <w:rsid w:val="00AB1F22"/>
    <w:rsid w:val="00AC02D7"/>
    <w:rsid w:val="00AC5256"/>
    <w:rsid w:val="00AC7A22"/>
    <w:rsid w:val="00AD1714"/>
    <w:rsid w:val="00AD1AA6"/>
    <w:rsid w:val="00AD52E0"/>
    <w:rsid w:val="00AE0944"/>
    <w:rsid w:val="00AE1BF5"/>
    <w:rsid w:val="00AE6799"/>
    <w:rsid w:val="00AE7075"/>
    <w:rsid w:val="00AF1045"/>
    <w:rsid w:val="00AF1B9B"/>
    <w:rsid w:val="00AF2967"/>
    <w:rsid w:val="00AF473A"/>
    <w:rsid w:val="00AF5AE3"/>
    <w:rsid w:val="00AF6F31"/>
    <w:rsid w:val="00AF7044"/>
    <w:rsid w:val="00AF73A8"/>
    <w:rsid w:val="00B04D91"/>
    <w:rsid w:val="00B076E5"/>
    <w:rsid w:val="00B07C44"/>
    <w:rsid w:val="00B10BFE"/>
    <w:rsid w:val="00B10FC6"/>
    <w:rsid w:val="00B13B7A"/>
    <w:rsid w:val="00B13E1E"/>
    <w:rsid w:val="00B16156"/>
    <w:rsid w:val="00B222D1"/>
    <w:rsid w:val="00B227EB"/>
    <w:rsid w:val="00B229D9"/>
    <w:rsid w:val="00B261C0"/>
    <w:rsid w:val="00B26CF6"/>
    <w:rsid w:val="00B276A7"/>
    <w:rsid w:val="00B36071"/>
    <w:rsid w:val="00B42DFB"/>
    <w:rsid w:val="00B46C80"/>
    <w:rsid w:val="00B47C66"/>
    <w:rsid w:val="00B5025F"/>
    <w:rsid w:val="00B513EC"/>
    <w:rsid w:val="00B54D3A"/>
    <w:rsid w:val="00B57018"/>
    <w:rsid w:val="00B636A7"/>
    <w:rsid w:val="00B64C9C"/>
    <w:rsid w:val="00B64D67"/>
    <w:rsid w:val="00B70A30"/>
    <w:rsid w:val="00B71D48"/>
    <w:rsid w:val="00B72B00"/>
    <w:rsid w:val="00B74683"/>
    <w:rsid w:val="00B74C92"/>
    <w:rsid w:val="00B74DC1"/>
    <w:rsid w:val="00B83A65"/>
    <w:rsid w:val="00B84105"/>
    <w:rsid w:val="00B86897"/>
    <w:rsid w:val="00B90BBD"/>
    <w:rsid w:val="00B97F84"/>
    <w:rsid w:val="00BA02F4"/>
    <w:rsid w:val="00BA0DEC"/>
    <w:rsid w:val="00BA3EF4"/>
    <w:rsid w:val="00BA4551"/>
    <w:rsid w:val="00BA5133"/>
    <w:rsid w:val="00BA63EA"/>
    <w:rsid w:val="00BB2069"/>
    <w:rsid w:val="00BB50E1"/>
    <w:rsid w:val="00BC0DA4"/>
    <w:rsid w:val="00BC5D28"/>
    <w:rsid w:val="00BC6AFC"/>
    <w:rsid w:val="00BD2E8D"/>
    <w:rsid w:val="00BD34C9"/>
    <w:rsid w:val="00BD430B"/>
    <w:rsid w:val="00BD59DE"/>
    <w:rsid w:val="00BE4E9E"/>
    <w:rsid w:val="00BE5C18"/>
    <w:rsid w:val="00BE70CB"/>
    <w:rsid w:val="00BF2704"/>
    <w:rsid w:val="00BF5668"/>
    <w:rsid w:val="00BF5EE2"/>
    <w:rsid w:val="00C00B9C"/>
    <w:rsid w:val="00C04B2F"/>
    <w:rsid w:val="00C11146"/>
    <w:rsid w:val="00C12952"/>
    <w:rsid w:val="00C16B85"/>
    <w:rsid w:val="00C2094B"/>
    <w:rsid w:val="00C23980"/>
    <w:rsid w:val="00C352A0"/>
    <w:rsid w:val="00C40533"/>
    <w:rsid w:val="00C417BE"/>
    <w:rsid w:val="00C44B89"/>
    <w:rsid w:val="00C60F70"/>
    <w:rsid w:val="00C62A0F"/>
    <w:rsid w:val="00C634E8"/>
    <w:rsid w:val="00C636ED"/>
    <w:rsid w:val="00C63EBD"/>
    <w:rsid w:val="00C671BE"/>
    <w:rsid w:val="00C71954"/>
    <w:rsid w:val="00C75416"/>
    <w:rsid w:val="00C75FA0"/>
    <w:rsid w:val="00C774F1"/>
    <w:rsid w:val="00C90163"/>
    <w:rsid w:val="00C9089D"/>
    <w:rsid w:val="00C91441"/>
    <w:rsid w:val="00C924E8"/>
    <w:rsid w:val="00CA2717"/>
    <w:rsid w:val="00CC13C1"/>
    <w:rsid w:val="00CC1479"/>
    <w:rsid w:val="00CC1681"/>
    <w:rsid w:val="00CC3159"/>
    <w:rsid w:val="00CC4F8D"/>
    <w:rsid w:val="00CD2FFD"/>
    <w:rsid w:val="00CD3D8E"/>
    <w:rsid w:val="00CE15E1"/>
    <w:rsid w:val="00CE199C"/>
    <w:rsid w:val="00CE3B30"/>
    <w:rsid w:val="00CE46E7"/>
    <w:rsid w:val="00CE57DA"/>
    <w:rsid w:val="00CE7FB8"/>
    <w:rsid w:val="00CF40EC"/>
    <w:rsid w:val="00CF47E1"/>
    <w:rsid w:val="00CF566E"/>
    <w:rsid w:val="00D029F9"/>
    <w:rsid w:val="00D04FBB"/>
    <w:rsid w:val="00D12598"/>
    <w:rsid w:val="00D227E1"/>
    <w:rsid w:val="00D24868"/>
    <w:rsid w:val="00D2490D"/>
    <w:rsid w:val="00D3270E"/>
    <w:rsid w:val="00D378A7"/>
    <w:rsid w:val="00D42A47"/>
    <w:rsid w:val="00D453CB"/>
    <w:rsid w:val="00D57CB5"/>
    <w:rsid w:val="00D63BAB"/>
    <w:rsid w:val="00D6407A"/>
    <w:rsid w:val="00D660A1"/>
    <w:rsid w:val="00D67E3D"/>
    <w:rsid w:val="00D71770"/>
    <w:rsid w:val="00D731AB"/>
    <w:rsid w:val="00D74F48"/>
    <w:rsid w:val="00D752EB"/>
    <w:rsid w:val="00D75760"/>
    <w:rsid w:val="00D83711"/>
    <w:rsid w:val="00D87DDD"/>
    <w:rsid w:val="00D966BD"/>
    <w:rsid w:val="00DA16E7"/>
    <w:rsid w:val="00DA2D01"/>
    <w:rsid w:val="00DA4727"/>
    <w:rsid w:val="00DA70D9"/>
    <w:rsid w:val="00DA7563"/>
    <w:rsid w:val="00DB73B7"/>
    <w:rsid w:val="00DC0030"/>
    <w:rsid w:val="00DC0FAC"/>
    <w:rsid w:val="00DC251E"/>
    <w:rsid w:val="00DD25B4"/>
    <w:rsid w:val="00DD2FEA"/>
    <w:rsid w:val="00DD36D2"/>
    <w:rsid w:val="00DE2B3B"/>
    <w:rsid w:val="00DE4AFF"/>
    <w:rsid w:val="00DE5D45"/>
    <w:rsid w:val="00DE5D9B"/>
    <w:rsid w:val="00DE6A88"/>
    <w:rsid w:val="00DF1F2A"/>
    <w:rsid w:val="00DF2859"/>
    <w:rsid w:val="00DF2873"/>
    <w:rsid w:val="00DF3B73"/>
    <w:rsid w:val="00DF5639"/>
    <w:rsid w:val="00E00962"/>
    <w:rsid w:val="00E00FD1"/>
    <w:rsid w:val="00E0451E"/>
    <w:rsid w:val="00E05C05"/>
    <w:rsid w:val="00E132A9"/>
    <w:rsid w:val="00E13833"/>
    <w:rsid w:val="00E1392A"/>
    <w:rsid w:val="00E1695F"/>
    <w:rsid w:val="00E16F99"/>
    <w:rsid w:val="00E17164"/>
    <w:rsid w:val="00E25391"/>
    <w:rsid w:val="00E25C42"/>
    <w:rsid w:val="00E27541"/>
    <w:rsid w:val="00E34B51"/>
    <w:rsid w:val="00E36A80"/>
    <w:rsid w:val="00E36CCB"/>
    <w:rsid w:val="00E5209B"/>
    <w:rsid w:val="00E5684F"/>
    <w:rsid w:val="00E6039C"/>
    <w:rsid w:val="00E60D9A"/>
    <w:rsid w:val="00E64FF3"/>
    <w:rsid w:val="00E70EF3"/>
    <w:rsid w:val="00E72EF8"/>
    <w:rsid w:val="00E73BEE"/>
    <w:rsid w:val="00E762D4"/>
    <w:rsid w:val="00E8356E"/>
    <w:rsid w:val="00E87712"/>
    <w:rsid w:val="00E90DB1"/>
    <w:rsid w:val="00E9248C"/>
    <w:rsid w:val="00E93796"/>
    <w:rsid w:val="00E951EE"/>
    <w:rsid w:val="00E97008"/>
    <w:rsid w:val="00E976F2"/>
    <w:rsid w:val="00E97DA5"/>
    <w:rsid w:val="00EA0963"/>
    <w:rsid w:val="00EA13BA"/>
    <w:rsid w:val="00EB102E"/>
    <w:rsid w:val="00EB18C4"/>
    <w:rsid w:val="00EB70BE"/>
    <w:rsid w:val="00EC06E2"/>
    <w:rsid w:val="00EC270A"/>
    <w:rsid w:val="00ED5C2F"/>
    <w:rsid w:val="00ED7143"/>
    <w:rsid w:val="00EE2C0C"/>
    <w:rsid w:val="00EE3E38"/>
    <w:rsid w:val="00EE416E"/>
    <w:rsid w:val="00EE5852"/>
    <w:rsid w:val="00EF1019"/>
    <w:rsid w:val="00EF3CF5"/>
    <w:rsid w:val="00EF57DC"/>
    <w:rsid w:val="00F02F8E"/>
    <w:rsid w:val="00F06047"/>
    <w:rsid w:val="00F1019A"/>
    <w:rsid w:val="00F11550"/>
    <w:rsid w:val="00F1240C"/>
    <w:rsid w:val="00F154CD"/>
    <w:rsid w:val="00F176A1"/>
    <w:rsid w:val="00F21234"/>
    <w:rsid w:val="00F21D3B"/>
    <w:rsid w:val="00F262B0"/>
    <w:rsid w:val="00F278B6"/>
    <w:rsid w:val="00F3631A"/>
    <w:rsid w:val="00F42CBE"/>
    <w:rsid w:val="00F43E54"/>
    <w:rsid w:val="00F442D3"/>
    <w:rsid w:val="00F46D32"/>
    <w:rsid w:val="00F47793"/>
    <w:rsid w:val="00F50ACF"/>
    <w:rsid w:val="00F5412A"/>
    <w:rsid w:val="00F60098"/>
    <w:rsid w:val="00F75062"/>
    <w:rsid w:val="00F77654"/>
    <w:rsid w:val="00F779AF"/>
    <w:rsid w:val="00F8578D"/>
    <w:rsid w:val="00F862D8"/>
    <w:rsid w:val="00F8738C"/>
    <w:rsid w:val="00F876FD"/>
    <w:rsid w:val="00F87B61"/>
    <w:rsid w:val="00F91BE6"/>
    <w:rsid w:val="00F93B58"/>
    <w:rsid w:val="00F9414F"/>
    <w:rsid w:val="00F94C9D"/>
    <w:rsid w:val="00F95242"/>
    <w:rsid w:val="00FA11C6"/>
    <w:rsid w:val="00FA167D"/>
    <w:rsid w:val="00FA2D09"/>
    <w:rsid w:val="00FA3E5C"/>
    <w:rsid w:val="00FA63B6"/>
    <w:rsid w:val="00FA66AA"/>
    <w:rsid w:val="00FB3767"/>
    <w:rsid w:val="00FC16F4"/>
    <w:rsid w:val="00FC2199"/>
    <w:rsid w:val="00FC4DFC"/>
    <w:rsid w:val="00FC58D0"/>
    <w:rsid w:val="00FC6F62"/>
    <w:rsid w:val="00FD3AE2"/>
    <w:rsid w:val="00FE478F"/>
    <w:rsid w:val="00FE4B32"/>
    <w:rsid w:val="00FE523D"/>
    <w:rsid w:val="00FE5A47"/>
    <w:rsid w:val="00FF01AF"/>
    <w:rsid w:val="00FF5492"/>
    <w:rsid w:val="01D866AD"/>
    <w:rsid w:val="0232576C"/>
    <w:rsid w:val="033F4079"/>
    <w:rsid w:val="052A2806"/>
    <w:rsid w:val="05A50412"/>
    <w:rsid w:val="07526710"/>
    <w:rsid w:val="0A71191E"/>
    <w:rsid w:val="0AC05389"/>
    <w:rsid w:val="0B630EB8"/>
    <w:rsid w:val="0C813DA4"/>
    <w:rsid w:val="0CC20A9B"/>
    <w:rsid w:val="0CC24D71"/>
    <w:rsid w:val="0CD565E6"/>
    <w:rsid w:val="0D581589"/>
    <w:rsid w:val="0DCB175F"/>
    <w:rsid w:val="0E0060AF"/>
    <w:rsid w:val="0E0C6E19"/>
    <w:rsid w:val="0E90181C"/>
    <w:rsid w:val="0EC80D74"/>
    <w:rsid w:val="100B1111"/>
    <w:rsid w:val="101426C3"/>
    <w:rsid w:val="10F500B8"/>
    <w:rsid w:val="11691AC5"/>
    <w:rsid w:val="14FA7A52"/>
    <w:rsid w:val="15384222"/>
    <w:rsid w:val="153B4F62"/>
    <w:rsid w:val="15793E60"/>
    <w:rsid w:val="1603313B"/>
    <w:rsid w:val="16642394"/>
    <w:rsid w:val="17770BB6"/>
    <w:rsid w:val="18B7713F"/>
    <w:rsid w:val="1A3049F3"/>
    <w:rsid w:val="1DC1292D"/>
    <w:rsid w:val="1DED4892"/>
    <w:rsid w:val="1E770EA1"/>
    <w:rsid w:val="1E7D6DC7"/>
    <w:rsid w:val="1EF9402F"/>
    <w:rsid w:val="21434DB4"/>
    <w:rsid w:val="217A6C08"/>
    <w:rsid w:val="21C24387"/>
    <w:rsid w:val="220B1C0D"/>
    <w:rsid w:val="222927B6"/>
    <w:rsid w:val="2241757F"/>
    <w:rsid w:val="239527EE"/>
    <w:rsid w:val="242E6DE7"/>
    <w:rsid w:val="246252F2"/>
    <w:rsid w:val="25576945"/>
    <w:rsid w:val="256F2E9C"/>
    <w:rsid w:val="25957827"/>
    <w:rsid w:val="26030787"/>
    <w:rsid w:val="26C80F5D"/>
    <w:rsid w:val="271D4F19"/>
    <w:rsid w:val="279C441F"/>
    <w:rsid w:val="283B16F1"/>
    <w:rsid w:val="28AE4B66"/>
    <w:rsid w:val="296D4A14"/>
    <w:rsid w:val="29DF4DB9"/>
    <w:rsid w:val="2AA25CED"/>
    <w:rsid w:val="2ABD745D"/>
    <w:rsid w:val="2B845B36"/>
    <w:rsid w:val="2BA84A9E"/>
    <w:rsid w:val="2C511210"/>
    <w:rsid w:val="2D740475"/>
    <w:rsid w:val="2DBC0249"/>
    <w:rsid w:val="2DDA4E35"/>
    <w:rsid w:val="2DE54344"/>
    <w:rsid w:val="2E3C2C30"/>
    <w:rsid w:val="2E486108"/>
    <w:rsid w:val="2E74073F"/>
    <w:rsid w:val="2E9614A3"/>
    <w:rsid w:val="2FD93EFA"/>
    <w:rsid w:val="305D47AE"/>
    <w:rsid w:val="30B776E2"/>
    <w:rsid w:val="3136626D"/>
    <w:rsid w:val="31E30412"/>
    <w:rsid w:val="328A220F"/>
    <w:rsid w:val="341212BC"/>
    <w:rsid w:val="34290656"/>
    <w:rsid w:val="35DC06D1"/>
    <w:rsid w:val="38517981"/>
    <w:rsid w:val="39E84C3F"/>
    <w:rsid w:val="3A103F4A"/>
    <w:rsid w:val="3A4F58F9"/>
    <w:rsid w:val="3CA079F7"/>
    <w:rsid w:val="3D1A14A6"/>
    <w:rsid w:val="3E2F7755"/>
    <w:rsid w:val="3FC710F4"/>
    <w:rsid w:val="3FF93EEE"/>
    <w:rsid w:val="42293B1F"/>
    <w:rsid w:val="425E52C3"/>
    <w:rsid w:val="42ED0297"/>
    <w:rsid w:val="4302343F"/>
    <w:rsid w:val="439022A7"/>
    <w:rsid w:val="43E41B2B"/>
    <w:rsid w:val="43E717DD"/>
    <w:rsid w:val="45483763"/>
    <w:rsid w:val="460B3BCF"/>
    <w:rsid w:val="472A346B"/>
    <w:rsid w:val="47C3398E"/>
    <w:rsid w:val="48420D79"/>
    <w:rsid w:val="48585FDD"/>
    <w:rsid w:val="49A05ED3"/>
    <w:rsid w:val="49D05648"/>
    <w:rsid w:val="4A1E7A7E"/>
    <w:rsid w:val="4A627EFD"/>
    <w:rsid w:val="4B8D1341"/>
    <w:rsid w:val="4C1C73B3"/>
    <w:rsid w:val="4CA03E69"/>
    <w:rsid w:val="4CFA62DC"/>
    <w:rsid w:val="4DF06993"/>
    <w:rsid w:val="4E9305BE"/>
    <w:rsid w:val="518B57A5"/>
    <w:rsid w:val="518D4F27"/>
    <w:rsid w:val="53662982"/>
    <w:rsid w:val="53937A5E"/>
    <w:rsid w:val="54836A83"/>
    <w:rsid w:val="54A11ED5"/>
    <w:rsid w:val="56444258"/>
    <w:rsid w:val="58257AFE"/>
    <w:rsid w:val="58BA3023"/>
    <w:rsid w:val="59171E97"/>
    <w:rsid w:val="5A800A7C"/>
    <w:rsid w:val="5BA87170"/>
    <w:rsid w:val="5C47113A"/>
    <w:rsid w:val="5D440354"/>
    <w:rsid w:val="5E3B36EE"/>
    <w:rsid w:val="5EC14A06"/>
    <w:rsid w:val="60030508"/>
    <w:rsid w:val="600F2385"/>
    <w:rsid w:val="613A0D93"/>
    <w:rsid w:val="61807B8D"/>
    <w:rsid w:val="626C76C4"/>
    <w:rsid w:val="63881284"/>
    <w:rsid w:val="63BE0317"/>
    <w:rsid w:val="647C5752"/>
    <w:rsid w:val="648271DF"/>
    <w:rsid w:val="67424715"/>
    <w:rsid w:val="68E01FA7"/>
    <w:rsid w:val="6B2A677F"/>
    <w:rsid w:val="6BAC0168"/>
    <w:rsid w:val="6BAC501E"/>
    <w:rsid w:val="6BC75B49"/>
    <w:rsid w:val="6D3B0B43"/>
    <w:rsid w:val="6D616AD6"/>
    <w:rsid w:val="6D811C28"/>
    <w:rsid w:val="6F3402A8"/>
    <w:rsid w:val="6F4479AC"/>
    <w:rsid w:val="70366000"/>
    <w:rsid w:val="707115FB"/>
    <w:rsid w:val="708A7E30"/>
    <w:rsid w:val="71CE6DB8"/>
    <w:rsid w:val="72317DDC"/>
    <w:rsid w:val="723B6EC4"/>
    <w:rsid w:val="7542119A"/>
    <w:rsid w:val="75AE44EC"/>
    <w:rsid w:val="75EE1B43"/>
    <w:rsid w:val="76BE6C91"/>
    <w:rsid w:val="77606F0D"/>
    <w:rsid w:val="7A9A572C"/>
    <w:rsid w:val="7AFF46CE"/>
    <w:rsid w:val="7B3C143D"/>
    <w:rsid w:val="7C7038CA"/>
    <w:rsid w:val="7CBE34B1"/>
    <w:rsid w:val="7DDB3F2E"/>
    <w:rsid w:val="7E5A7D7F"/>
    <w:rsid w:val="7EEE5B68"/>
    <w:rsid w:val="7F973972"/>
    <w:rsid w:val="7FA94356"/>
    <w:rsid w:val="7FF0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en-US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b/>
      <w:bCs/>
      <w:sz w:val="16"/>
      <w:szCs w:val="16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nk\Downloads\ROAD%20MANIF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506BBC5-64AC-4026-9581-D0838DFC62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ROAD MANIFEST.dotx</Template>
  <Pages>1</Pages>
  <Words>131</Words>
  <Characters>673</Characters>
  <Lines>81</Lines>
  <Paragraphs>22</Paragraphs>
  <TotalTime>9</TotalTime>
  <ScaleCrop>false</ScaleCrop>
  <LinksUpToDate>false</LinksUpToDate>
  <CharactersWithSpaces>11094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2025-03-08T19:45:00Z</dcterms:created>
  <dc:creator>Harvey</dc:creator>
  <cp:lastModifiedBy>Evince Chingwaru</cp:lastModifiedBy>
  <dcterms:modified xsi:type="dcterms:W3CDTF">2026-10-12T07:04:59Z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2019-07-18T00:00:00Z</vt:filetime>
  </property>
  <property fmtid="{D5CDD505-2E9C-101B-9397-08002B2CF9AE}" pid="5" name="ICV">
    <vt:lpwstr>1C2975D9A25F42E295AF03043B5A114F_13</vt:lpwstr>
  </property>
  <property fmtid="{D5CDD505-2E9C-101B-9397-08002B2CF9AE}" pid="6" name="KSOTemplateDocerSaveRecord">
    <vt:lpwstr>eyJoZGlkIjoiOTc0YWFlNDUxMzMwNDI0YTBiOTRmYzFkZWE0ZTQzZjQiLCJ1c2VySWQiOiIxODU3MjA1NTY3NzEyOSJ9</vt:lpwstr>
  </property>
  <property fmtid="{D5CDD505-2E9C-101B-9397-08002B2CF9AE}" pid="7" name="KSOProductBuildVer">
    <vt:lpwstr>1033-12.1.0.28485</vt:lpwstr>
  </property>
</Properties>
</file>